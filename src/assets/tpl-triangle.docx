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7E56E">
      <w:pPr>
        <w:adjustRightInd w:val="0"/>
        <w:snapToGrid w:val="0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开土记录表</w:t>
      </w:r>
    </w:p>
    <w:p w14:paraId="280D9985">
      <w:pPr>
        <w:adjustRightInd w:val="0"/>
        <w:snapToGrid w:val="0"/>
        <w:jc w:val="right"/>
      </w:pPr>
      <w:r>
        <w:rPr>
          <w:rFonts w:hint="eastAsia" w:ascii="等线" w:hAnsi="等线" w:eastAsia="等线"/>
          <w:sz w:val="21"/>
          <w:szCs w:val="21"/>
        </w:rPr>
        <w:t>S</w:t>
      </w:r>
      <w:r>
        <w:rPr>
          <w:rFonts w:ascii="等线" w:hAnsi="等线" w:eastAsia="等线"/>
          <w:sz w:val="21"/>
          <w:szCs w:val="21"/>
        </w:rPr>
        <w:t>HLY</w:t>
      </w:r>
      <w:r>
        <w:rPr>
          <w:rFonts w:hint="eastAsia" w:ascii="等线" w:hAnsi="等线" w:eastAsia="等线"/>
          <w:sz w:val="21"/>
          <w:szCs w:val="21"/>
        </w:rPr>
        <w:t>-</w:t>
      </w:r>
      <w:r>
        <w:rPr>
          <w:rFonts w:ascii="等线" w:hAnsi="等线" w:eastAsia="等线"/>
          <w:sz w:val="21"/>
          <w:szCs w:val="21"/>
        </w:rPr>
        <w:t>TR068-202</w:t>
      </w:r>
      <w:r>
        <w:rPr>
          <w:rFonts w:hint="eastAsia" w:ascii="等线" w:hAnsi="等线" w:eastAsia="等线"/>
          <w:sz w:val="21"/>
          <w:szCs w:val="21"/>
          <w:lang w:val="en-US" w:eastAsia="zh-CN"/>
        </w:rPr>
        <w:t>4</w:t>
      </w:r>
    </w:p>
    <w:tbl>
      <w:tblPr>
        <w:tblStyle w:val="6"/>
        <w:tblpPr w:leftFromText="180" w:rightFromText="180" w:vertAnchor="text" w:horzAnchor="page" w:tblpX="1081" w:tblpY="355"/>
        <w:tblOverlap w:val="never"/>
        <w:tblW w:w="5492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164"/>
        <w:gridCol w:w="395"/>
        <w:gridCol w:w="395"/>
        <w:gridCol w:w="630"/>
        <w:gridCol w:w="412"/>
        <w:gridCol w:w="573"/>
        <w:gridCol w:w="573"/>
        <w:gridCol w:w="573"/>
        <w:gridCol w:w="573"/>
        <w:gridCol w:w="356"/>
        <w:gridCol w:w="217"/>
        <w:gridCol w:w="577"/>
        <w:gridCol w:w="794"/>
        <w:gridCol w:w="408"/>
        <w:gridCol w:w="572"/>
        <w:gridCol w:w="572"/>
        <w:gridCol w:w="572"/>
        <w:gridCol w:w="581"/>
        <w:gridCol w:w="572"/>
        <w:gridCol w:w="463"/>
        <w:gridCol w:w="600"/>
        <w:gridCol w:w="600"/>
        <w:gridCol w:w="465"/>
        <w:gridCol w:w="465"/>
        <w:gridCol w:w="450"/>
        <w:gridCol w:w="390"/>
        <w:gridCol w:w="420"/>
        <w:gridCol w:w="405"/>
        <w:gridCol w:w="435"/>
        <w:gridCol w:w="420"/>
        <w:gridCol w:w="1164"/>
        <w:gridCol w:w="590"/>
        <w:gridCol w:w="572"/>
        <w:gridCol w:w="572"/>
        <w:gridCol w:w="572"/>
        <w:gridCol w:w="572"/>
        <w:gridCol w:w="572"/>
        <w:gridCol w:w="572"/>
        <w:gridCol w:w="772"/>
        <w:gridCol w:w="1104"/>
      </w:tblGrid>
      <w:tr w14:paraId="4F87D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0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DB23AD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工程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编号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 xml:space="preserve">            </w:t>
            </w:r>
          </w:p>
        </w:tc>
        <w:tc>
          <w:tcPr>
            <w:tcW w:w="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D29A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FBDF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3A13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AD38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B091FB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孔号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/>
              </w:rPr>
              <w:t>：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2C28F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75D7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9204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2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D7AF9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孔口标高</w:t>
            </w:r>
          </w:p>
        </w:tc>
        <w:tc>
          <w:tcPr>
            <w:tcW w:w="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3F41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821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D6824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9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6FD57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开土日期               年    月    日</w:t>
            </w:r>
          </w:p>
        </w:tc>
      </w:tr>
      <w:tr w14:paraId="2F5E0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133" w:hRule="atLeast"/>
        </w:trPr>
        <w:tc>
          <w:tcPr>
            <w:tcW w:w="12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76F3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土    号</w:t>
            </w:r>
          </w:p>
        </w:tc>
        <w:tc>
          <w:tcPr>
            <w:tcW w:w="24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6590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野外记录</w:t>
            </w:r>
          </w:p>
        </w:tc>
        <w:tc>
          <w:tcPr>
            <w:tcW w:w="8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900EA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取样深度</w:t>
            </w:r>
          </w:p>
        </w:tc>
        <w:tc>
          <w:tcPr>
            <w:tcW w:w="8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B944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取样标高</w:t>
            </w:r>
          </w:p>
        </w:tc>
        <w:tc>
          <w:tcPr>
            <w:tcW w:w="13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C825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颜         色</w:t>
            </w:r>
          </w:p>
        </w:tc>
        <w:tc>
          <w:tcPr>
            <w:tcW w:w="8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0933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气    味</w:t>
            </w:r>
          </w:p>
        </w:tc>
        <w:tc>
          <w:tcPr>
            <w:tcW w:w="739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4A85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目力鉴别土类</w:t>
            </w:r>
          </w:p>
        </w:tc>
        <w:tc>
          <w:tcPr>
            <w:tcW w:w="17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F0DB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夹杂物</w:t>
            </w:r>
          </w:p>
        </w:tc>
        <w:tc>
          <w:tcPr>
            <w:tcW w:w="8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44276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扰  动  土</w:t>
            </w:r>
          </w:p>
        </w:tc>
        <w:tc>
          <w:tcPr>
            <w:tcW w:w="1964" w:type="pct"/>
            <w:gridSpan w:val="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31C8A7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土样情况</w:t>
            </w:r>
          </w:p>
        </w:tc>
        <w:tc>
          <w:tcPr>
            <w:tcW w:w="1029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DCAB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要求实验项目</w:t>
            </w:r>
          </w:p>
        </w:tc>
      </w:tr>
      <w:tr w14:paraId="2AFF2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1945" w:hRule="atLeast"/>
        </w:trPr>
        <w:tc>
          <w:tcPr>
            <w:tcW w:w="12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B95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559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D08B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C98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8EFE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18C7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6904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粉砂</w:t>
            </w:r>
          </w:p>
        </w:tc>
        <w:tc>
          <w:tcPr>
            <w:tcW w:w="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A004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轻粉质壤土</w:t>
            </w:r>
          </w:p>
        </w:tc>
        <w:tc>
          <w:tcPr>
            <w:tcW w:w="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AFB2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中粉质壤土</w:t>
            </w:r>
          </w:p>
        </w:tc>
        <w:tc>
          <w:tcPr>
            <w:tcW w:w="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97BD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重粉质壤土</w:t>
            </w:r>
          </w:p>
        </w:tc>
        <w:tc>
          <w:tcPr>
            <w:tcW w:w="1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D0B3D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粉粘土</w:t>
            </w:r>
          </w:p>
        </w:tc>
        <w:tc>
          <w:tcPr>
            <w:tcW w:w="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C156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粘</w:t>
            </w:r>
          </w:p>
          <w:p w14:paraId="15424A5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土</w:t>
            </w:r>
          </w:p>
        </w:tc>
        <w:tc>
          <w:tcPr>
            <w:tcW w:w="17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6A45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D60CA4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3171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含 姜 石</w:t>
            </w: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0302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含有  机质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32F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含  锈  斑</w:t>
            </w:r>
          </w:p>
        </w:tc>
        <w:tc>
          <w:tcPr>
            <w:tcW w:w="12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70D9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含植物根  系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0CB009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含  贝  壳</w:t>
            </w:r>
          </w:p>
        </w:tc>
        <w:tc>
          <w:tcPr>
            <w:tcW w:w="99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8082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均  质  土</w:t>
            </w:r>
          </w:p>
        </w:tc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A234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粉土中含粘粒</w:t>
            </w:r>
          </w:p>
        </w:tc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AA97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粘土中含粉粒</w:t>
            </w:r>
          </w:p>
        </w:tc>
        <w:tc>
          <w:tcPr>
            <w:tcW w:w="9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E497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粉粘互层</w:t>
            </w:r>
          </w:p>
        </w:tc>
        <w:tc>
          <w:tcPr>
            <w:tcW w:w="9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1EAD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粉粘夹层</w:t>
            </w:r>
          </w:p>
        </w:tc>
        <w:tc>
          <w:tcPr>
            <w:tcW w:w="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AD4F22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粉粘错层</w:t>
            </w:r>
          </w:p>
        </w:tc>
        <w:tc>
          <w:tcPr>
            <w:tcW w:w="8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8A99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湿</w:t>
            </w:r>
          </w:p>
        </w:tc>
        <w:tc>
          <w:tcPr>
            <w:tcW w:w="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17D983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密</w:t>
            </w:r>
          </w:p>
        </w:tc>
        <w:tc>
          <w:tcPr>
            <w:tcW w:w="86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5B4B21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硬塑</w:t>
            </w:r>
          </w:p>
        </w:tc>
        <w:tc>
          <w:tcPr>
            <w:tcW w:w="9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EEC171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可塑</w:t>
            </w:r>
          </w:p>
        </w:tc>
        <w:tc>
          <w:tcPr>
            <w:tcW w:w="90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7B0065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软塑</w:t>
            </w:r>
          </w:p>
        </w:tc>
        <w:tc>
          <w:tcPr>
            <w:tcW w:w="249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60279CD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1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3A959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物性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4910C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颗分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2F32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固结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D8A5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垂直渗透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391E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水平渗透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09D6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饱固快剪</w:t>
            </w:r>
          </w:p>
        </w:tc>
        <w:tc>
          <w:tcPr>
            <w:tcW w:w="12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4CD6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自然快剪</w:t>
            </w:r>
          </w:p>
        </w:tc>
        <w:tc>
          <w:tcPr>
            <w:tcW w:w="16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C7FA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三轴</w:t>
            </w:r>
          </w:p>
        </w:tc>
      </w:tr>
      <w:tr w14:paraId="50167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183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3490FC">
            <w:pPr>
              <w:widowControl/>
              <w:jc w:val="center"/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3B4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3C289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D7A9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19453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9E20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C0E16E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D885C1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623A88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C62C16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797581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1AF902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E23F2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18C3552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51AF2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40948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E72C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50F56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C4D39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0ED53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98CE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B3243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5529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132E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FF8743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86F6B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1444AA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29EAE26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509A6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7ED86F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6CA7D0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372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500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025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6B3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670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1C1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BAE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17BA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69DD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EF4F0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AD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A877F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958E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AB42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1843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6492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BDA16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805A5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6B318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2CA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4E10D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4A87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C35360B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717FF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649BD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2A93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DB71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E0625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9FEC1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3ABF3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C5ED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64508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4984F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7E0A4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017A3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2818D0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782913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2AC00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4EA668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D6606F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CD7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51B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C3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2C1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8D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867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CC6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9AD4E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7600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6743F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CD0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0361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0A5A9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E0399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3ECE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E9A74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5264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0E7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2EF12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C09D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75EE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82FC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CDCFA15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3D7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B6DBC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14B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0EB6F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C50B1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35D54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D8388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2F3C1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A581C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839FF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CE8CF8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5CA3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04FA9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D0301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D4C629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56BA87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4D5A7C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B2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5D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7D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544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90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762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CEE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2671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6B17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29DBC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38D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2EC21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AB7F6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54CEA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96392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3FF83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8DA3E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1CE11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1939D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DA401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CA5CC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5740D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44C53CC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E8621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306F1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858F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1099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2AE1E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244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C9CC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1FF78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6C788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56C4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768593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7501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CF4FEB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D747C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2D37E0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F8616A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A62CA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EBF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3A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811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1E0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678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056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62C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82EF8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9348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1E714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0EA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5FC06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0DFB7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A17AB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F534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A5456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C2D9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C06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575B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EFFF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3CBD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420E9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57F4A5B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4EE7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60607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C8774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8E9C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7FF6E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AC3D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A9098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33AA2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57409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4D053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A7BF5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0C6FE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1B8A2F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39146C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C666A7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2E611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B46E7A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22F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AB3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2CF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7FB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6BD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F27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8F1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9C062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C3FB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54424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D72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8A7A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1A0D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F29BA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9607C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0526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3FA6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856E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A5DB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5F9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F9C1F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C32D2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8E020BC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CE0F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79CA1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CF38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B627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55E74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1CE1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8B2D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7A9F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3A959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A0BA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2A356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844F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40C076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E7D81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E5F782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C3BB2E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90BAD1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43B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7DF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C40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10F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86C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FD8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CA5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E7B55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945B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A8B7A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E5F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4B557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FA573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3B93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56E9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AA61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B3EC2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0988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0971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7113C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2BD1C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B0F97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1F90879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2545B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4F63D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FB5E5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05D73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D0C42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DC423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C329F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92EC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20A61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3A6E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8C7A6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3DB4F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3771BD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BB616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C7623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53A606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234243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A4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C9A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3E4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9F2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A1C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A0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DBA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F8852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15DE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01009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FE0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FDE71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D502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1AE86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B22C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A80D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67DAA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84E9C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FD83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C1F6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01DB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E262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5B84651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E81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F9049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14D6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E998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E4F823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FE6B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101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FDAE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C5711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1C0E4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D5DEC6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74710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A9CAA7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D9C2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2FEF7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0FB0D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C8A4A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7B2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479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615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857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7A3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A16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1F9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41B0C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4A37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96CE1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E01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73AAD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B7FF9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1A8D8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B0162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527B1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4BBC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45B8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D3A7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46840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D19B2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8B8BC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11F9505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67681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CDD5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06A96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5529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18E3F1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907D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D5C5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CE7EB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8AB88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E6F83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882E50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261F9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AE03E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FAA7A1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B1A8C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680547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5D2C6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0AB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7C3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21A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B72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5F2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2F0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61B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CF63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E335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7C12A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E45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6D43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97AA7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E4729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87392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C7BD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2E9B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EF23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2C5DE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0B4B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68636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E12B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244AEF0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4501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FA70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0B5F7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8CFC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59FFB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BA8F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0CA4B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864AA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F88D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E5D6D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61D610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D439A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B18D40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612771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FD50A9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5EF8B2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7D2A7D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07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D19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A6B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BEE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7BC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FE7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3DC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A01AB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CBEA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42F59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C43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FC8D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EBB9D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836C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E2B8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59654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B610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F2767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06F2B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EE508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B487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0C6F9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3C9953D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2EBD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0955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69CF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7022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58077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E6E46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CA00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4136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2B3DF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28F2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422913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9B69C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2880A0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EE2FDA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3465E3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A7F9C6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CBD564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9FD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A51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7AF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B78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5D3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F03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443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98C0D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80F4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432A3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700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4F3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61293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875FF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A1496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26B31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3CEE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58187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9AE0D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9E9CC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2DED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82366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F240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FFF7E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3B34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C7C13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E02F9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6D55F0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CB8D5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21B37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8633D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E1B37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9F6A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9F53E1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43284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B14F0A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722571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1AE29B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C86F8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9237F8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66A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0A5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EA2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0E9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B91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B06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75C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A314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A6A6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B0C02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31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1BF0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F85F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232E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5518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1DCE3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FA90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34038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E971A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20710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2EF6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9017B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45A31C7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90245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DBD81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4768F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8379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BE1211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63C2A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EE47B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DD2C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CF1C5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CB35C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C4AF7F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E089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DB773C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25CF13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320466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A10011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872458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079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F63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84B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756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DAB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65E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998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1F2A0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55C4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6182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A53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341B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26533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A5E1E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331D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7BD48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493AB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2A2F1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FAE6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FFD2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2DF25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5B70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E4A98B8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C0DFC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A738D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9DC7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56506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524355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E6C96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5095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0E3AF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1ABD4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74973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AE226B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3AEC1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55A713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4532FB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5657C1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4BEE99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6DCB6B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0BF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B12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086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6F2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B08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59C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8E4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1859E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213A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7807E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48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65EC6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0588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D3684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AAC15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34C44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D0E7F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DC1F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18639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40103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DD8F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94AE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037EFFF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0FE2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320D5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B099B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05CB0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711739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228A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C038C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C0BA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DCB6D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FB240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9500E7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B7C02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117D6A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3BAD45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7D75F1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D52A73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4C463F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373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063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B56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1D6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6E9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D7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57C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E0D3B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BB1C1AE"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0022E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332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90F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9CDA3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0385A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5490F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FC3F7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00F5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15F5D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52757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D747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5977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F5BF6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4215E8B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FE614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53A93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D00F5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40A4E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CE06C7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62E71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B053A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0675E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FE3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96774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BD8CD9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2F2D5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F0706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1150CF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C419DA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46665F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8868B9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982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D55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757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317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D9C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EDB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B05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507F7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A779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DC99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34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CF8B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1397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78D0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CD9AD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7EEE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6D26B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3433E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CE727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B9B1E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623B6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66BBE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B39A8AB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E0798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E44B6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6656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79239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2FA2A9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2F5BC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ED3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DDC2D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5809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8C7AA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0681BC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B44E8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D0FFD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189802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9FAE9E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2D1D2A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D20BB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6AC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4DE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113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E04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E13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BF9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197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26F12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F119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B2BAF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E46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153D0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B9AD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9B6A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42746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04195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7206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3DE2B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A0418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B98C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F790C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CC75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F59059E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0FEC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4B3B0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FAED6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678A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1513B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5031A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E9B6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A745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88C4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6738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B5535B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B8094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C8852E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C2E4CF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249A0B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04AA2F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48EA54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683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24F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9B6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543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EE8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D8A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015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B1A4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9186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DE77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26F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0672C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1E11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0606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80181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265C3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FA958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CA7A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6C61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C8381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1B5CD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30809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A962B19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B16CF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61759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A62CD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FF1B0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2BF5E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CEE33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ADB0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DE75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0E27F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BBEC5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2840EF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EE48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02A829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115F5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CF3045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5FD2CF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BC9632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B20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80C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3B6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791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F71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F4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D53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B8930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241B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E64367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48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B3DE3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F8C1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F92A0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18EDE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3EDFB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21526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E9D86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FEF5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1E25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BE358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FEBBD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B2F856C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F740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C6EC9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679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11A14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64A94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144BA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08CAA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72BF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F383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8620F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E0FF40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6BC7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B9EE7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88981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57D732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B46B54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E9536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4A4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6BA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E7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778A7D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B58D16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19B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19642A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FFF9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3E48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43758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7EE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A2D9E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34BA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9CC6F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C43D7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00892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5D9DF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5FF74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EAE3B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F688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B3ED9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07730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E514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39AE2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5405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6EE12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F38E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7E9290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AC85B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511B6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D2524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EF63A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A78D6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9A55AC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14C7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AD4252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9C5FFC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1F182C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13482E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3D2879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050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11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7B7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EE74FE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D20E04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888C9D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1DBA9D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B28C8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D06C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90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342CF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231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38F25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F083C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E3EC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EB7EF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2CAE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BFBF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05834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F435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288F2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FD62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63D5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20E25E8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5050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870B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0E6A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95466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7551C5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52361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B0F1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7CFBA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5BDE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A6EB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19A174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96086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2BA93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AFC5B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18773B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73BF3F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5EC335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BA1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7FD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CF4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1AC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405EB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412175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07B78F">
            <w:pPr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BC4F3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240F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7" w:type="pct"/>
          <w:trHeight w:val="145" w:hRule="atLeast"/>
        </w:trPr>
        <w:tc>
          <w:tcPr>
            <w:tcW w:w="12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3FFA8B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244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A06BD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35BCC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50621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E03A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852F3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6040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B5624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C3D9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99983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30F42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432B4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7331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2D946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B4DE4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E6F05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1B5EC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536E1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5C13C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ADE24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30646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139BC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C3131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75B56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E8C0C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394C4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893A91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F25D7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0" w:type="pct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A24CA6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9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E348BA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DED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2E4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121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D5D537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93275B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6DAD92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3536B1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D89FA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70E05982">
      <w:pPr>
        <w:pStyle w:val="2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417" w:right="1417" w:bottom="1417" w:left="1417" w:header="851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40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54F1B">
    <w:pPr>
      <w:pStyle w:val="4"/>
      <w:wordWrap w:val="0"/>
      <w:ind w:firstLine="1680" w:firstLineChars="700"/>
      <w:jc w:val="both"/>
    </w:pPr>
    <w:r>
      <w:rPr>
        <w:rFonts w:hint="eastAsia"/>
        <w:sz w:val="24"/>
        <w:szCs w:val="24"/>
        <w:lang w:val="en-US" w:eastAsia="zh-CN"/>
      </w:rPr>
      <w:t>记录者：</w:t>
    </w:r>
    <w:r>
      <w:rPr>
        <w:rFonts w:hint="eastAsia"/>
        <w:lang w:val="en-US" w:eastAsia="zh-CN"/>
      </w:rPr>
      <w:t xml:space="preserve">                                                                                               </w:t>
    </w:r>
    <w:r>
      <w:rPr>
        <w:rFonts w:hint="eastAsia"/>
        <w:sz w:val="24"/>
        <w:szCs w:val="24"/>
        <w:lang w:val="en-US" w:eastAsia="zh-CN"/>
      </w:rPr>
      <w:t>开土人：</w:t>
    </w:r>
    <w:r>
      <w:rPr>
        <w:rFonts w:hint="eastAsia"/>
        <w:lang w:val="en-US" w:eastAsia="zh-CN"/>
      </w:rPr>
      <w:t xml:space="preserve">                                                                           </w:t>
    </w:r>
    <w:r>
      <w:rPr>
        <w:rFonts w:hint="eastAsia"/>
      </w:rPr>
      <w:t>第      页   共     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CDF9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B18E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C7B55">
    <w:pPr>
      <w:pStyle w:val="5"/>
      <w:widowControl w:val="0"/>
      <w:pBdr>
        <w:top w:val="none" w:color="auto" w:sz="0" w:space="1"/>
        <w:left w:val="none" w:color="auto" w:sz="0" w:space="4"/>
        <w:bottom w:val="single" w:color="auto" w:sz="4" w:space="1"/>
        <w:right w:val="none" w:color="auto" w:sz="0" w:space="4"/>
        <w:between w:val="none" w:color="auto" w:sz="0" w:space="0"/>
      </w:pBdr>
      <w:tabs>
        <w:tab w:val="center" w:pos="4535"/>
        <w:tab w:val="right" w:pos="9070"/>
        <w:tab w:val="clear" w:pos="4153"/>
        <w:tab w:val="clear" w:pos="8306"/>
      </w:tabs>
      <w:snapToGrid w:val="0"/>
      <w:jc w:val="both"/>
      <w:rPr>
        <w:u w:val="singl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163195</wp:posOffset>
              </wp:positionV>
              <wp:extent cx="5764530" cy="0"/>
              <wp:effectExtent l="0" t="4445" r="0" b="5080"/>
              <wp:wrapNone/>
              <wp:docPr id="1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453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1" o:spid="_x0000_s1026" o:spt="32" type="#_x0000_t32" style="position:absolute;left:0pt;margin-left:0.6pt;margin-top:12.85pt;height:0pt;width:453.9pt;z-index:251659264;mso-width-relative:page;mso-height-relative:page;" filled="f" stroked="t" coordsize="21600,21600" o:gfxdata="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yTvFzUAAAABwEAAA8AAAAAAAAAAQAg&#10;AAAAIgAAAGRycy9kb3ducmV2LnhtbFBLAQIUABQAAAAIAIdO4kB8dfGg2QEAAMADAAAOAAAAAAAA&#10;AAEAIAAAACMBAABkcnMvZTJvRG9jLnhtbFBLBQYAAAAABgAGAFkBAABuBQAAAAA=&#10;">
              <v:fill on="f" focussize="0,0"/>
              <v:stroke weight="0.25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/>
      </w:rPr>
      <w:t>天津市水务规划勘测设计有限公司</w:t>
    </w:r>
    <w:r>
      <w:rPr>
        <w:rFonts w:hint="eastAsia"/>
        <w:lang w:val="en-US" w:eastAsia="zh-CN"/>
      </w:rPr>
      <w:t xml:space="preserve">                                                                        </w:t>
    </w:r>
    <w:r>
      <w:rPr>
        <w:rFonts w:hint="eastAsia"/>
        <w:u w:val="none"/>
        <w:lang w:val="en-US" w:eastAsia="zh-CN"/>
      </w:rPr>
      <w:t xml:space="preserve">                                                                                          </w:t>
    </w:r>
    <w:r>
      <w:rPr>
        <w:rFonts w:hint="eastAsia"/>
        <w:u w:val="none"/>
      </w:rPr>
      <w:t>第</w:t>
    </w:r>
    <w:r>
      <w:rPr>
        <w:rFonts w:hint="eastAsia"/>
        <w:u w:val="none"/>
        <w:lang w:val="en-US" w:eastAsia="zh-CN"/>
      </w:rPr>
      <w:t>3</w:t>
    </w:r>
    <w:r>
      <w:rPr>
        <w:rFonts w:hint="eastAsia"/>
        <w:u w:val="none"/>
      </w:rPr>
      <w:t>版第0次修改 202</w:t>
    </w:r>
    <w:r>
      <w:rPr>
        <w:rFonts w:hint="eastAsia"/>
        <w:u w:val="none"/>
        <w:lang w:val="en-US" w:eastAsia="zh-CN"/>
      </w:rPr>
      <w:t>4</w:t>
    </w:r>
    <w:r>
      <w:rPr>
        <w:rFonts w:hint="eastAsia"/>
        <w:u w:val="none"/>
      </w:rPr>
      <w:t>年</w:t>
    </w:r>
    <w:r>
      <w:rPr>
        <w:rFonts w:hint="eastAsia"/>
        <w:u w:val="none"/>
        <w:lang w:val="en-US" w:eastAsia="zh-CN"/>
      </w:rPr>
      <w:t>12</w:t>
    </w:r>
    <w:r>
      <w:rPr>
        <w:rFonts w:hint="eastAsia"/>
        <w:u w:val="none"/>
      </w:rPr>
      <w:t>月</w:t>
    </w:r>
    <w:r>
      <w:rPr>
        <w:u w:val="none"/>
      </w:rPr>
      <w:t>1</w:t>
    </w:r>
    <w:r>
      <w:rPr>
        <w:rFonts w:hint="eastAsia"/>
        <w:u w:val="none"/>
      </w:rPr>
      <w:t>日起实施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D1FA5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6EC4A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50"/>
  <w:drawingGridVerticalSpacing w:val="204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2YmJhMmJkZTY5MTQzZmNmMTIyZTcxNDE5YTYwNTIifQ=="/>
  </w:docVars>
  <w:rsids>
    <w:rsidRoot w:val="001665F8"/>
    <w:rsid w:val="000209D3"/>
    <w:rsid w:val="000342EC"/>
    <w:rsid w:val="000432F7"/>
    <w:rsid w:val="0005580D"/>
    <w:rsid w:val="000662C9"/>
    <w:rsid w:val="00083073"/>
    <w:rsid w:val="000A4239"/>
    <w:rsid w:val="000F47A0"/>
    <w:rsid w:val="0012226D"/>
    <w:rsid w:val="00123DBE"/>
    <w:rsid w:val="001476BB"/>
    <w:rsid w:val="00153995"/>
    <w:rsid w:val="001665F8"/>
    <w:rsid w:val="00172A27"/>
    <w:rsid w:val="00174017"/>
    <w:rsid w:val="001A4671"/>
    <w:rsid w:val="00202887"/>
    <w:rsid w:val="00217DD1"/>
    <w:rsid w:val="00275612"/>
    <w:rsid w:val="00277B6C"/>
    <w:rsid w:val="0031094D"/>
    <w:rsid w:val="00312D13"/>
    <w:rsid w:val="00324751"/>
    <w:rsid w:val="003630BC"/>
    <w:rsid w:val="00371F2D"/>
    <w:rsid w:val="003E48C8"/>
    <w:rsid w:val="00405436"/>
    <w:rsid w:val="00472EAC"/>
    <w:rsid w:val="00480F06"/>
    <w:rsid w:val="00482F57"/>
    <w:rsid w:val="00486D6A"/>
    <w:rsid w:val="004B7DE0"/>
    <w:rsid w:val="004C37BE"/>
    <w:rsid w:val="004E4EB4"/>
    <w:rsid w:val="00561D7F"/>
    <w:rsid w:val="005920E8"/>
    <w:rsid w:val="005E05D0"/>
    <w:rsid w:val="005E1B4F"/>
    <w:rsid w:val="00602D81"/>
    <w:rsid w:val="00633768"/>
    <w:rsid w:val="006355C6"/>
    <w:rsid w:val="00637844"/>
    <w:rsid w:val="00681237"/>
    <w:rsid w:val="0068428F"/>
    <w:rsid w:val="006A3E0B"/>
    <w:rsid w:val="006D53B3"/>
    <w:rsid w:val="006E17F2"/>
    <w:rsid w:val="006E401F"/>
    <w:rsid w:val="0071786C"/>
    <w:rsid w:val="00744774"/>
    <w:rsid w:val="00750972"/>
    <w:rsid w:val="007520ED"/>
    <w:rsid w:val="00756CC3"/>
    <w:rsid w:val="007608D8"/>
    <w:rsid w:val="00771346"/>
    <w:rsid w:val="00784955"/>
    <w:rsid w:val="00797743"/>
    <w:rsid w:val="007A4EAD"/>
    <w:rsid w:val="007C147A"/>
    <w:rsid w:val="007E2115"/>
    <w:rsid w:val="00802259"/>
    <w:rsid w:val="00817272"/>
    <w:rsid w:val="008510F5"/>
    <w:rsid w:val="00897F09"/>
    <w:rsid w:val="008E33F2"/>
    <w:rsid w:val="008E5E44"/>
    <w:rsid w:val="008F7511"/>
    <w:rsid w:val="009076CA"/>
    <w:rsid w:val="00911D2B"/>
    <w:rsid w:val="009167C3"/>
    <w:rsid w:val="009666FC"/>
    <w:rsid w:val="00966D41"/>
    <w:rsid w:val="009708E6"/>
    <w:rsid w:val="009B5D8E"/>
    <w:rsid w:val="009E5F15"/>
    <w:rsid w:val="009F232C"/>
    <w:rsid w:val="009F3DC2"/>
    <w:rsid w:val="00A34EF4"/>
    <w:rsid w:val="00A44EB8"/>
    <w:rsid w:val="00A6035A"/>
    <w:rsid w:val="00A926EA"/>
    <w:rsid w:val="00AA151C"/>
    <w:rsid w:val="00AB66B3"/>
    <w:rsid w:val="00AF21DA"/>
    <w:rsid w:val="00AF7791"/>
    <w:rsid w:val="00B30DDA"/>
    <w:rsid w:val="00B717DF"/>
    <w:rsid w:val="00BE0658"/>
    <w:rsid w:val="00BE32C7"/>
    <w:rsid w:val="00BE4DE2"/>
    <w:rsid w:val="00C06A4B"/>
    <w:rsid w:val="00C61076"/>
    <w:rsid w:val="00C61F9A"/>
    <w:rsid w:val="00CB2FE2"/>
    <w:rsid w:val="00CC5709"/>
    <w:rsid w:val="00D05EAF"/>
    <w:rsid w:val="00D135CF"/>
    <w:rsid w:val="00D26351"/>
    <w:rsid w:val="00D51E64"/>
    <w:rsid w:val="00D6279B"/>
    <w:rsid w:val="00D72991"/>
    <w:rsid w:val="00D76BD1"/>
    <w:rsid w:val="00E03D54"/>
    <w:rsid w:val="00E2527A"/>
    <w:rsid w:val="00E7501C"/>
    <w:rsid w:val="00E81534"/>
    <w:rsid w:val="00E8373B"/>
    <w:rsid w:val="00E9792B"/>
    <w:rsid w:val="00EB52E7"/>
    <w:rsid w:val="00ED7E65"/>
    <w:rsid w:val="00EE4A39"/>
    <w:rsid w:val="00F12138"/>
    <w:rsid w:val="00F34431"/>
    <w:rsid w:val="00F51695"/>
    <w:rsid w:val="00F73E30"/>
    <w:rsid w:val="00FA3916"/>
    <w:rsid w:val="00FD3433"/>
    <w:rsid w:val="00FD66E9"/>
    <w:rsid w:val="015925E9"/>
    <w:rsid w:val="03BC38EB"/>
    <w:rsid w:val="04D219FA"/>
    <w:rsid w:val="060819A2"/>
    <w:rsid w:val="06673A60"/>
    <w:rsid w:val="07724459"/>
    <w:rsid w:val="07F46B9A"/>
    <w:rsid w:val="07FE10C9"/>
    <w:rsid w:val="08BE0476"/>
    <w:rsid w:val="0A474208"/>
    <w:rsid w:val="0A982999"/>
    <w:rsid w:val="0C4D00F0"/>
    <w:rsid w:val="10E40576"/>
    <w:rsid w:val="12550C2B"/>
    <w:rsid w:val="139C5F65"/>
    <w:rsid w:val="14E876F3"/>
    <w:rsid w:val="14EC3B2E"/>
    <w:rsid w:val="15B91EDF"/>
    <w:rsid w:val="16265775"/>
    <w:rsid w:val="163759A4"/>
    <w:rsid w:val="164B38B6"/>
    <w:rsid w:val="17A03489"/>
    <w:rsid w:val="1A69454A"/>
    <w:rsid w:val="1B564E14"/>
    <w:rsid w:val="1B65549C"/>
    <w:rsid w:val="1BA80AB3"/>
    <w:rsid w:val="1E53644F"/>
    <w:rsid w:val="1EDF6033"/>
    <w:rsid w:val="1F346D58"/>
    <w:rsid w:val="2077166C"/>
    <w:rsid w:val="221637DE"/>
    <w:rsid w:val="241F0335"/>
    <w:rsid w:val="24BE4F64"/>
    <w:rsid w:val="28222E61"/>
    <w:rsid w:val="28945A13"/>
    <w:rsid w:val="2A2C37BB"/>
    <w:rsid w:val="2ADD72E3"/>
    <w:rsid w:val="2DDB0701"/>
    <w:rsid w:val="2E2F2B52"/>
    <w:rsid w:val="2EBC6FF5"/>
    <w:rsid w:val="2EE070C6"/>
    <w:rsid w:val="31B97BA0"/>
    <w:rsid w:val="32610CFD"/>
    <w:rsid w:val="33CC49A1"/>
    <w:rsid w:val="352C38A5"/>
    <w:rsid w:val="359860C3"/>
    <w:rsid w:val="3B5213CE"/>
    <w:rsid w:val="3DC07F7C"/>
    <w:rsid w:val="40815A60"/>
    <w:rsid w:val="40D17091"/>
    <w:rsid w:val="41CF73A8"/>
    <w:rsid w:val="423F76E9"/>
    <w:rsid w:val="439972F7"/>
    <w:rsid w:val="464F63EF"/>
    <w:rsid w:val="46517683"/>
    <w:rsid w:val="4AE72A09"/>
    <w:rsid w:val="4B6C3E94"/>
    <w:rsid w:val="4BF25C22"/>
    <w:rsid w:val="4E9A67CB"/>
    <w:rsid w:val="51CB759F"/>
    <w:rsid w:val="577621B0"/>
    <w:rsid w:val="5B364B58"/>
    <w:rsid w:val="5B494321"/>
    <w:rsid w:val="5CB511F4"/>
    <w:rsid w:val="5EA0464E"/>
    <w:rsid w:val="5FE43076"/>
    <w:rsid w:val="610D7647"/>
    <w:rsid w:val="627623A6"/>
    <w:rsid w:val="63D25245"/>
    <w:rsid w:val="66491728"/>
    <w:rsid w:val="67373386"/>
    <w:rsid w:val="6A1E2C28"/>
    <w:rsid w:val="6ABD3414"/>
    <w:rsid w:val="6BF36443"/>
    <w:rsid w:val="6C2F7CA2"/>
    <w:rsid w:val="6C914512"/>
    <w:rsid w:val="6CE412B4"/>
    <w:rsid w:val="6D9837FA"/>
    <w:rsid w:val="71061E94"/>
    <w:rsid w:val="71A46C2F"/>
    <w:rsid w:val="71FD463C"/>
    <w:rsid w:val="724161A4"/>
    <w:rsid w:val="73205AA9"/>
    <w:rsid w:val="73797E0E"/>
    <w:rsid w:val="74896121"/>
    <w:rsid w:val="74FF2C99"/>
    <w:rsid w:val="771C1214"/>
    <w:rsid w:val="772041B6"/>
    <w:rsid w:val="77755D4E"/>
    <w:rsid w:val="78215D58"/>
    <w:rsid w:val="784C7E20"/>
    <w:rsid w:val="788E5A4A"/>
    <w:rsid w:val="78F91F63"/>
    <w:rsid w:val="7999402F"/>
    <w:rsid w:val="7AEF1ABF"/>
    <w:rsid w:val="7D1C60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0"/>
      <w:szCs w:val="30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unhideWhenUsed/>
    <w:qFormat/>
    <w:uiPriority w:val="99"/>
    <w:pPr>
      <w:spacing w:after="120" w:afterLines="0" w:afterAutospacing="0"/>
    </w:pPr>
  </w:style>
  <w:style w:type="paragraph" w:styleId="3">
    <w:name w:val="Balloon Text"/>
    <w:basedOn w:val="1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10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table" w:styleId="7">
    <w:name w:val="Table Grid"/>
    <w:basedOn w:val="6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link w:val="5"/>
    <w:autoRedefine/>
    <w:qFormat/>
    <w:uiPriority w:val="0"/>
    <w:rPr>
      <w:kern w:val="2"/>
      <w:sz w:val="18"/>
    </w:rPr>
  </w:style>
  <w:style w:type="character" w:customStyle="1" w:styleId="10">
    <w:name w:val="页脚 Char"/>
    <w:link w:val="4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WeChat%20Files\gengweiyayi\FileStorage\File\2022-08\SHLY-TR001-2021&#25216;&#26415;&#35760;&#24405;&#27169;&#26495;1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SHLY-TR001-2021技术记录模板1</Template>
  <Company>微软中国</Company>
  <Pages>1</Pages>
  <Words>190</Words>
  <Characters>241</Characters>
  <Lines>11</Lines>
  <Paragraphs>3</Paragraphs>
  <TotalTime>12</TotalTime>
  <ScaleCrop>false</ScaleCrop>
  <LinksUpToDate>false</LinksUpToDate>
  <CharactersWithSpaces>315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2022-08-15T03:14:00Z</dcterms:created>
  <dc:creator>微软用户</dc:creator>
  <cp:lastModifiedBy>Messiahmrlb</cp:lastModifiedBy>
  <cp:lastPrinted>2024-01-18T00:51:00Z</cp:lastPrinted>
  <dcterms:modified xsi:type="dcterms:W3CDTF">2026-09-24T02:12:11Z</dcterms:modified>
  <dc:title>回弹法检测烧结普通砖原始记录                QJ/TJSC-04-HJC-09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058CE80E1F5A4918BB519BFDCFB44BCC_13</vt:lpwstr>
  </property>
  <property fmtid="{D5CDD505-2E9C-101B-9397-08002B2CF9AE}" pid="4" name="KSOTemplateDocerSaveRecord">
    <vt:lpwstr>eyJoZGlkIjoiN2JkMTdiMTFjNGYzNWM4MDI1NjBhNDk3NGVmMDBlZmIiLCJ1c2VySWQiOiI0MjU4NzY4OTQifQ==</vt:lpwstr>
  </property>
</Properties>
</file>